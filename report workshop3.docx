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00352C" w14:paraId="0B76FE63" w14:textId="77777777" w:rsidTr="00A31A5B">
        <w:tc>
          <w:tcPr>
            <w:tcW w:w="5395" w:type="dxa"/>
          </w:tcPr>
          <w:p w14:paraId="16E6BB96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  <w:tc>
          <w:tcPr>
            <w:tcW w:w="5237" w:type="dxa"/>
          </w:tcPr>
          <w:p w14:paraId="2CB734F2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14:paraId="7287F33E" w14:textId="77777777" w:rsidTr="00A31A5B">
        <w:trPr>
          <w:trHeight w:val="2719"/>
        </w:trPr>
        <w:tc>
          <w:tcPr>
            <w:tcW w:w="5395" w:type="dxa"/>
          </w:tcPr>
          <w:p w14:paraId="6F09C09A" w14:textId="659141DE" w:rsidR="00A81248" w:rsidRPr="0000352C" w:rsidRDefault="00B95A1E" w:rsidP="00B95A1E">
            <w:pPr>
              <w:pStyle w:val="Ttulo1"/>
              <w:jc w:val="center"/>
              <w:rPr>
                <w:noProof/>
              </w:rPr>
            </w:pPr>
            <w:r>
              <w:rPr>
                <w:noProof/>
              </w:rPr>
              <w:t>WORKSHOP     3</w:t>
            </w:r>
          </w:p>
        </w:tc>
        <w:tc>
          <w:tcPr>
            <w:tcW w:w="5237" w:type="dxa"/>
          </w:tcPr>
          <w:p w14:paraId="642ECD54" w14:textId="77777777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0E83FCE3" w14:textId="77777777" w:rsidTr="00A31A5B">
        <w:trPr>
          <w:trHeight w:val="8865"/>
        </w:trPr>
        <w:tc>
          <w:tcPr>
            <w:tcW w:w="5395" w:type="dxa"/>
          </w:tcPr>
          <w:p w14:paraId="648B88A8" w14:textId="77777777" w:rsidR="00A81248" w:rsidRPr="0000352C" w:rsidRDefault="00A81248">
            <w:pPr>
              <w:rPr>
                <w:noProof/>
              </w:rPr>
            </w:pPr>
            <w:r w:rsidRPr="0000352C">
              <w:rPr>
                <w:noProof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20E7707" wp14:editId="5FF940ED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ángu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7EB9AE" id="Grupo 1" o:spid="_x0000_s1026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58068E0A" w14:textId="77777777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357B1689" w14:textId="77777777" w:rsidTr="00A31A5B">
        <w:trPr>
          <w:trHeight w:val="1299"/>
        </w:trPr>
        <w:tc>
          <w:tcPr>
            <w:tcW w:w="5395" w:type="dxa"/>
          </w:tcPr>
          <w:p w14:paraId="78894F7A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46BAF24E" w14:textId="72E41B98" w:rsidR="00A81248" w:rsidRPr="0000352C" w:rsidRDefault="00B95A1E" w:rsidP="00A81248">
            <w:pPr>
              <w:pStyle w:val="Ttulo2"/>
              <w:rPr>
                <w:noProof/>
              </w:rPr>
            </w:pPr>
            <w:r>
              <w:rPr>
                <w:noProof/>
              </w:rPr>
              <w:t>26/06/20</w:t>
            </w:r>
          </w:p>
          <w:p w14:paraId="0CEE8543" w14:textId="31608816" w:rsidR="00A81248" w:rsidRPr="0000352C" w:rsidRDefault="00B95A1E" w:rsidP="00C66528">
            <w:pPr>
              <w:pStyle w:val="Ttulo2"/>
              <w:rPr>
                <w:noProof/>
              </w:rPr>
            </w:pPr>
            <w:r>
              <w:rPr>
                <w:noProof/>
              </w:rPr>
              <w:t>Ingenieria de Software 2</w:t>
            </w:r>
          </w:p>
        </w:tc>
      </w:tr>
      <w:tr w:rsidR="00A81248" w:rsidRPr="0000352C" w14:paraId="52182555" w14:textId="77777777" w:rsidTr="00A31A5B">
        <w:trPr>
          <w:trHeight w:val="1402"/>
        </w:trPr>
        <w:tc>
          <w:tcPr>
            <w:tcW w:w="5395" w:type="dxa"/>
          </w:tcPr>
          <w:p w14:paraId="4E1C4C47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7359EA52" w14:textId="3DCE01A8"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 w:rsidRPr="00B95A1E">
              <w:rPr>
                <w:noProof/>
                <w:sz w:val="28"/>
                <w:szCs w:val="28"/>
              </w:rPr>
              <w:t>Parra Tarira</w:t>
            </w:r>
            <w:r>
              <w:rPr>
                <w:noProof/>
                <w:sz w:val="28"/>
                <w:szCs w:val="28"/>
              </w:rPr>
              <w:t xml:space="preserve"> Efren</w:t>
            </w:r>
          </w:p>
          <w:p w14:paraId="469877EA" w14:textId="34A0CCA8"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Porro Loor Renzo</w:t>
            </w:r>
          </w:p>
          <w:p w14:paraId="623D26E5" w14:textId="5BBB93EA"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Durango David </w:t>
            </w:r>
          </w:p>
          <w:p w14:paraId="5F0A05B1" w14:textId="0A423DF8"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Alvarez Alvarado Edmundo</w:t>
            </w:r>
          </w:p>
          <w:p w14:paraId="5B1F1291" w14:textId="409E6C10" w:rsidR="00A81248" w:rsidRPr="0000352C" w:rsidRDefault="00A81248" w:rsidP="00A81248">
            <w:pPr>
              <w:pStyle w:val="Ttulo2"/>
              <w:rPr>
                <w:noProof/>
              </w:rPr>
            </w:pPr>
          </w:p>
        </w:tc>
      </w:tr>
    </w:tbl>
    <w:p w14:paraId="035D13DC" w14:textId="77777777" w:rsidR="000C4ED1" w:rsidRPr="0000352C" w:rsidRDefault="000C4ED1">
      <w:pPr>
        <w:rPr>
          <w:noProof/>
        </w:rPr>
      </w:pP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1205A1" w:rsidRPr="0000352C" w14:paraId="13ED9132" w14:textId="77777777" w:rsidTr="00A24793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24CF9A91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4B6976A1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27F8E30B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122AEDB2" w14:textId="77777777" w:rsidR="00A81248" w:rsidRPr="0000352C" w:rsidRDefault="00A81248">
            <w:pPr>
              <w:rPr>
                <w:noProof/>
              </w:rPr>
            </w:pPr>
          </w:p>
        </w:tc>
      </w:tr>
    </w:tbl>
    <w:p w14:paraId="178DE1BF" w14:textId="77777777" w:rsidR="00B95A1E" w:rsidRDefault="00B95A1E" w:rsidP="00B95A1E">
      <w:r>
        <w:rPr>
          <w:noProof/>
        </w:rPr>
        <w:drawing>
          <wp:inline distT="0" distB="0" distL="0" distR="0" wp14:anchorId="224F4B69" wp14:editId="570CAEC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0913" w14:textId="77777777" w:rsidR="00B95A1E" w:rsidRDefault="00B95A1E" w:rsidP="00B95A1E">
      <w:r>
        <w:t xml:space="preserve">After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PMD</w:t>
      </w:r>
    </w:p>
    <w:p w14:paraId="36DAE2B0" w14:textId="77777777" w:rsidR="00B95A1E" w:rsidRDefault="00B95A1E" w:rsidP="00B95A1E"/>
    <w:p w14:paraId="06374A0A" w14:textId="77777777" w:rsidR="00B95A1E" w:rsidRDefault="00B95A1E" w:rsidP="00B95A1E"/>
    <w:p w14:paraId="12201BC8" w14:textId="77777777" w:rsidR="00B95A1E" w:rsidRDefault="00B95A1E" w:rsidP="00B95A1E">
      <w:r>
        <w:rPr>
          <w:noProof/>
        </w:rPr>
        <w:drawing>
          <wp:inline distT="0" distB="0" distL="0" distR="0" wp14:anchorId="1C999B2D" wp14:editId="4BE2DE7F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7955" w14:textId="77777777" w:rsidR="00B95A1E" w:rsidRDefault="00B95A1E" w:rsidP="00B95A1E">
      <w:proofErr w:type="spellStart"/>
      <w:r>
        <w:t>Code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PMD</w:t>
      </w:r>
    </w:p>
    <w:p w14:paraId="62F99C20" w14:textId="77777777" w:rsidR="00B95A1E" w:rsidRDefault="00B95A1E" w:rsidP="00B95A1E">
      <w:r>
        <w:rPr>
          <w:noProof/>
        </w:rPr>
        <w:lastRenderedPageBreak/>
        <w:drawing>
          <wp:inline distT="0" distB="0" distL="0" distR="0" wp14:anchorId="597E7D1C" wp14:editId="6492863E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6758" w14:textId="77777777" w:rsidR="00B95A1E" w:rsidRDefault="00B95A1E" w:rsidP="00B95A1E">
      <w:proofErr w:type="spellStart"/>
      <w:r>
        <w:t>Details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violation</w:t>
      </w:r>
      <w:proofErr w:type="spellEnd"/>
    </w:p>
    <w:p w14:paraId="74746E23" w14:textId="77777777" w:rsidR="00B95A1E" w:rsidRDefault="00B95A1E" w:rsidP="00B95A1E"/>
    <w:p w14:paraId="31B22662" w14:textId="77777777" w:rsidR="00B95A1E" w:rsidRDefault="00B95A1E" w:rsidP="00B95A1E">
      <w:r>
        <w:rPr>
          <w:noProof/>
        </w:rPr>
        <w:drawing>
          <wp:inline distT="0" distB="0" distL="0" distR="0" wp14:anchorId="6434E804" wp14:editId="5CB5C615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4636" w14:textId="77777777" w:rsidR="00B95A1E" w:rsidRDefault="00B95A1E" w:rsidP="00B95A1E">
      <w:proofErr w:type="spellStart"/>
      <w:r>
        <w:t>Before</w:t>
      </w:r>
      <w:proofErr w:type="spellEnd"/>
      <w:r>
        <w:t xml:space="preserve">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warning</w:t>
      </w:r>
      <w:proofErr w:type="spellEnd"/>
    </w:p>
    <w:p w14:paraId="6CCD3977" w14:textId="77777777" w:rsidR="00B95A1E" w:rsidRDefault="00B95A1E" w:rsidP="00B95A1E">
      <w:r>
        <w:rPr>
          <w:noProof/>
        </w:rPr>
        <w:lastRenderedPageBreak/>
        <w:drawing>
          <wp:inline distT="0" distB="0" distL="0" distR="0" wp14:anchorId="447CEB4C" wp14:editId="075B8A05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7EBF" w14:textId="77777777" w:rsidR="00B95A1E" w:rsidRDefault="00B95A1E" w:rsidP="00B95A1E">
      <w:r>
        <w:t xml:space="preserve">After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Warning</w:t>
      </w:r>
      <w:proofErr w:type="spellEnd"/>
    </w:p>
    <w:p w14:paraId="7E652A3E" w14:textId="77777777" w:rsidR="00B95A1E" w:rsidRDefault="00B95A1E" w:rsidP="00B95A1E">
      <w:r>
        <w:rPr>
          <w:noProof/>
        </w:rPr>
        <w:drawing>
          <wp:inline distT="0" distB="0" distL="0" distR="0" wp14:anchorId="5DCA9943" wp14:editId="4066891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89F5" w14:textId="77777777" w:rsidR="00B95A1E" w:rsidRDefault="00B95A1E" w:rsidP="00B95A1E">
      <w:pPr>
        <w:rPr>
          <w:lang w:val="en-US"/>
        </w:rPr>
      </w:pPr>
      <w:r w:rsidRPr="00813AAF">
        <w:rPr>
          <w:lang w:val="en-US"/>
        </w:rPr>
        <w:t>Find a Cut and paste s</w:t>
      </w:r>
      <w:r>
        <w:rPr>
          <w:lang w:val="en-US"/>
        </w:rPr>
        <w:t>uspect</w:t>
      </w:r>
    </w:p>
    <w:p w14:paraId="0443322E" w14:textId="77777777" w:rsidR="00B95A1E" w:rsidRDefault="00B95A1E" w:rsidP="00B95A1E">
      <w:pPr>
        <w:rPr>
          <w:lang w:val="en-US"/>
        </w:rPr>
      </w:pPr>
      <w:r>
        <w:rPr>
          <w:noProof/>
        </w:rPr>
        <w:drawing>
          <wp:inline distT="0" distB="0" distL="0" distR="0" wp14:anchorId="38A50FF7" wp14:editId="2F6258D0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CEB4" w14:textId="77777777" w:rsidR="00B95A1E" w:rsidRDefault="00B95A1E" w:rsidP="00B95A1E">
      <w:pPr>
        <w:rPr>
          <w:lang w:val="en-US"/>
        </w:rPr>
      </w:pPr>
      <w:r>
        <w:rPr>
          <w:lang w:val="en-US"/>
        </w:rPr>
        <w:lastRenderedPageBreak/>
        <w:t>PMD Report</w:t>
      </w:r>
    </w:p>
    <w:p w14:paraId="1E4E8784" w14:textId="77777777" w:rsidR="00B95A1E" w:rsidRDefault="00B95A1E" w:rsidP="00B95A1E">
      <w:pPr>
        <w:rPr>
          <w:lang w:val="en-US"/>
        </w:rPr>
      </w:pPr>
      <w:r>
        <w:rPr>
          <w:noProof/>
        </w:rPr>
        <w:drawing>
          <wp:inline distT="0" distB="0" distL="0" distR="0" wp14:anchorId="6AF5F47C" wp14:editId="78B1197A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884D" w14:textId="77777777" w:rsidR="00B95A1E" w:rsidRDefault="00B95A1E" w:rsidP="00B95A1E">
      <w:pPr>
        <w:rPr>
          <w:lang w:val="en-US"/>
        </w:rPr>
      </w:pPr>
      <w:r>
        <w:rPr>
          <w:lang w:val="en-US"/>
        </w:rPr>
        <w:t>Found a Cut and paste suspect</w:t>
      </w:r>
    </w:p>
    <w:p w14:paraId="46C6D866" w14:textId="77777777" w:rsidR="00B95A1E" w:rsidRDefault="00B95A1E" w:rsidP="00B95A1E">
      <w:pPr>
        <w:rPr>
          <w:lang w:val="en-US"/>
        </w:rPr>
      </w:pPr>
      <w:r>
        <w:rPr>
          <w:noProof/>
        </w:rPr>
        <w:drawing>
          <wp:inline distT="0" distB="0" distL="0" distR="0" wp14:anchorId="3D2B54D5" wp14:editId="42623E6E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A682" w14:textId="77777777" w:rsidR="00B95A1E" w:rsidRDefault="00B95A1E" w:rsidP="00B95A1E">
      <w:pPr>
        <w:rPr>
          <w:lang w:val="en-US"/>
        </w:rPr>
      </w:pPr>
      <w:r>
        <w:rPr>
          <w:lang w:val="en-US"/>
        </w:rPr>
        <w:t>Installing necessary plugins</w:t>
      </w:r>
    </w:p>
    <w:p w14:paraId="2AC8A0D2" w14:textId="77777777" w:rsidR="00B95A1E" w:rsidRDefault="00B95A1E" w:rsidP="00B95A1E">
      <w:pPr>
        <w:rPr>
          <w:lang w:val="en-US"/>
        </w:rPr>
      </w:pPr>
    </w:p>
    <w:p w14:paraId="6DCE58BA" w14:textId="77777777" w:rsidR="00B95A1E" w:rsidRDefault="00B95A1E" w:rsidP="00B95A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01CDA3" wp14:editId="363AD197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B981" w14:textId="77777777" w:rsidR="00B95A1E" w:rsidRDefault="00B95A1E" w:rsidP="00B95A1E">
      <w:pPr>
        <w:rPr>
          <w:lang w:val="en-US"/>
        </w:rPr>
      </w:pPr>
      <w:r>
        <w:rPr>
          <w:lang w:val="en-US"/>
        </w:rPr>
        <w:t xml:space="preserve">As maven </w:t>
      </w:r>
      <w:proofErr w:type="spellStart"/>
      <w:r>
        <w:rPr>
          <w:lang w:val="en-US"/>
        </w:rPr>
        <w:t>runned</w:t>
      </w:r>
      <w:proofErr w:type="spellEnd"/>
    </w:p>
    <w:p w14:paraId="3B8F4CED" w14:textId="77777777" w:rsidR="00B95A1E" w:rsidRDefault="00B95A1E" w:rsidP="00B95A1E">
      <w:pPr>
        <w:rPr>
          <w:lang w:val="en-US"/>
        </w:rPr>
      </w:pPr>
    </w:p>
    <w:p w14:paraId="0386E962" w14:textId="77777777" w:rsidR="00B95A1E" w:rsidRDefault="00B95A1E" w:rsidP="00B95A1E">
      <w:pPr>
        <w:rPr>
          <w:lang w:val="en-US"/>
        </w:rPr>
      </w:pPr>
      <w:r>
        <w:rPr>
          <w:noProof/>
        </w:rPr>
        <w:drawing>
          <wp:inline distT="0" distB="0" distL="0" distR="0" wp14:anchorId="09874C80" wp14:editId="268E7848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FA70" w14:textId="77777777" w:rsidR="00B95A1E" w:rsidRDefault="00B95A1E" w:rsidP="00B95A1E">
      <w:pPr>
        <w:rPr>
          <w:lang w:val="en-US"/>
        </w:rPr>
      </w:pPr>
      <w:r>
        <w:rPr>
          <w:lang w:val="en-US"/>
        </w:rPr>
        <w:t>Index.html</w:t>
      </w:r>
    </w:p>
    <w:p w14:paraId="389B907A" w14:textId="77777777" w:rsidR="00B95A1E" w:rsidRDefault="00B95A1E" w:rsidP="00B95A1E">
      <w:pPr>
        <w:rPr>
          <w:lang w:val="en-US"/>
        </w:rPr>
      </w:pPr>
    </w:p>
    <w:p w14:paraId="4302607A" w14:textId="77777777" w:rsidR="00B95A1E" w:rsidRDefault="00B95A1E" w:rsidP="00B95A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A93B52" wp14:editId="71559878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FF16" w14:textId="77777777" w:rsidR="00B95A1E" w:rsidRDefault="00B95A1E" w:rsidP="00B95A1E">
      <w:pPr>
        <w:rPr>
          <w:lang w:val="en-US"/>
        </w:rPr>
      </w:pPr>
      <w:r>
        <w:rPr>
          <w:lang w:val="en-US"/>
        </w:rPr>
        <w:t>PMD Results</w:t>
      </w:r>
    </w:p>
    <w:p w14:paraId="11B5D5DF" w14:textId="77777777" w:rsidR="00B95A1E" w:rsidRDefault="00B95A1E" w:rsidP="00B95A1E">
      <w:pPr>
        <w:rPr>
          <w:lang w:val="en-US"/>
        </w:rPr>
      </w:pPr>
    </w:p>
    <w:p w14:paraId="07DA8E8D" w14:textId="77777777" w:rsidR="00B95A1E" w:rsidRDefault="00B95A1E" w:rsidP="00B95A1E">
      <w:pPr>
        <w:rPr>
          <w:lang w:val="en-US"/>
        </w:rPr>
      </w:pPr>
    </w:p>
    <w:p w14:paraId="669B7616" w14:textId="77777777" w:rsidR="00B95A1E" w:rsidRDefault="00B95A1E" w:rsidP="00B95A1E">
      <w:pPr>
        <w:rPr>
          <w:lang w:val="en-US"/>
        </w:rPr>
      </w:pPr>
    </w:p>
    <w:p w14:paraId="750E130A" w14:textId="77777777" w:rsidR="00B95A1E" w:rsidRDefault="00B95A1E" w:rsidP="00B95A1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C73212" wp14:editId="23D8CDC2">
            <wp:extent cx="6162675" cy="3762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87" b="18430"/>
                    <a:stretch/>
                  </pic:blipFill>
                  <pic:spPr bwMode="auto">
                    <a:xfrm>
                      <a:off x="0" y="0"/>
                      <a:ext cx="6188679" cy="377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59CC" w14:textId="77777777" w:rsidR="00B95A1E" w:rsidRDefault="00B95A1E" w:rsidP="00B95A1E">
      <w:pPr>
        <w:jc w:val="center"/>
        <w:rPr>
          <w:lang w:val="en-US"/>
        </w:rPr>
      </w:pPr>
      <w:r>
        <w:rPr>
          <w:lang w:val="en-US"/>
        </w:rPr>
        <w:t>Adding new rules</w:t>
      </w:r>
    </w:p>
    <w:p w14:paraId="0D6AC7FF" w14:textId="77777777" w:rsidR="00B95A1E" w:rsidRDefault="00B95A1E" w:rsidP="00B95A1E">
      <w:pPr>
        <w:jc w:val="center"/>
        <w:rPr>
          <w:lang w:val="en-US"/>
        </w:rPr>
      </w:pPr>
    </w:p>
    <w:p w14:paraId="54872FCB" w14:textId="77777777" w:rsidR="00B95A1E" w:rsidRDefault="00B95A1E" w:rsidP="00B95A1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5A50A3" wp14:editId="56D449CA">
            <wp:extent cx="6364555" cy="3219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025"/>
                    <a:stretch/>
                  </pic:blipFill>
                  <pic:spPr bwMode="auto">
                    <a:xfrm>
                      <a:off x="0" y="0"/>
                      <a:ext cx="6403640" cy="323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15463" w14:textId="2A3E4F36" w:rsidR="00B95A1E" w:rsidRDefault="00B95A1E" w:rsidP="00B95A1E">
      <w:pPr>
        <w:jc w:val="center"/>
        <w:rPr>
          <w:lang w:val="en-US"/>
        </w:rPr>
      </w:pPr>
      <w:r>
        <w:rPr>
          <w:lang w:val="en-US"/>
        </w:rPr>
        <w:t>Re-Build project and generate Report</w:t>
      </w:r>
    </w:p>
    <w:p w14:paraId="3371A009" w14:textId="77777777" w:rsidR="003A55B3" w:rsidRPr="00813AAF" w:rsidRDefault="003A55B3" w:rsidP="00B95A1E">
      <w:pPr>
        <w:jc w:val="center"/>
        <w:rPr>
          <w:lang w:val="en-US"/>
        </w:rPr>
      </w:pPr>
    </w:p>
    <w:p w14:paraId="5D42ADB2" w14:textId="291555CF" w:rsidR="00A81248" w:rsidRDefault="003A55B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2E509A2" wp14:editId="10586599">
            <wp:extent cx="6522720" cy="366275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42"/>
                    <a:stretch/>
                  </pic:blipFill>
                  <pic:spPr bwMode="auto">
                    <a:xfrm>
                      <a:off x="0" y="0"/>
                      <a:ext cx="6547297" cy="367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9A630" w14:textId="01D9E24D" w:rsidR="003A55B3" w:rsidRDefault="003A55B3" w:rsidP="003A55B3">
      <w:pPr>
        <w:jc w:val="center"/>
        <w:rPr>
          <w:noProof/>
          <w:lang w:val="en-US"/>
        </w:rPr>
      </w:pPr>
      <w:r>
        <w:rPr>
          <w:noProof/>
          <w:lang w:val="en-US"/>
        </w:rPr>
        <w:t>Re-building report without errors</w:t>
      </w:r>
    </w:p>
    <w:p w14:paraId="1ECB4D30" w14:textId="785CDA2B" w:rsidR="00565EAA" w:rsidRDefault="00565EAA" w:rsidP="003A55B3">
      <w:pPr>
        <w:jc w:val="center"/>
        <w:rPr>
          <w:noProof/>
          <w:lang w:val="en-US"/>
        </w:rPr>
      </w:pPr>
    </w:p>
    <w:p w14:paraId="1D2A8927" w14:textId="7314F772" w:rsidR="00565EAA" w:rsidRDefault="00565EAA" w:rsidP="003A55B3">
      <w:pPr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DF66C14" wp14:editId="1DF2EF69">
            <wp:extent cx="6767830" cy="2103120"/>
            <wp:effectExtent l="152400" t="152400" r="356870" b="3543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9792"/>
                    <a:stretch/>
                  </pic:blipFill>
                  <pic:spPr bwMode="auto">
                    <a:xfrm>
                      <a:off x="0" y="0"/>
                      <a:ext cx="6767830" cy="210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5C408" w14:textId="26AE4F2D" w:rsidR="00565EAA" w:rsidRPr="00B95A1E" w:rsidRDefault="00565EAA" w:rsidP="00565EAA">
      <w:pPr>
        <w:jc w:val="center"/>
        <w:rPr>
          <w:noProof/>
          <w:lang w:val="en-US"/>
        </w:rPr>
      </w:pPr>
      <w:r>
        <w:rPr>
          <w:noProof/>
          <w:lang w:val="en-US"/>
        </w:rPr>
        <w:t>Report without errors</w:t>
      </w:r>
    </w:p>
    <w:sectPr w:rsidR="00565EAA" w:rsidRPr="00B95A1E" w:rsidSect="00A31A5B">
      <w:footerReference w:type="even" r:id="rId26"/>
      <w:footerReference w:type="default" r:id="rId27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06C6D0" w14:textId="77777777" w:rsidR="001A2570" w:rsidRDefault="001A2570" w:rsidP="001205A1">
      <w:r>
        <w:separator/>
      </w:r>
    </w:p>
  </w:endnote>
  <w:endnote w:type="continuationSeparator" w:id="0">
    <w:p w14:paraId="5C03D4D2" w14:textId="77777777" w:rsidR="001A2570" w:rsidRDefault="001A2570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272C25D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479748F2" w14:textId="77777777" w:rsidR="001205A1" w:rsidRDefault="001205A1" w:rsidP="001205A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0413583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26D23BC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A84125">
          <w:rPr>
            <w:rStyle w:val="Nmerodepgina"/>
            <w:noProof/>
            <w:lang w:bidi="es-ES"/>
          </w:rPr>
          <w:t>4</w:t>
        </w:r>
        <w:r>
          <w:rPr>
            <w:rStyle w:val="Nmerodepgina"/>
            <w:lang w:bidi="es-ES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14:paraId="652B9E7C" w14:textId="77777777" w:rsidTr="00A84125">
      <w:tc>
        <w:tcPr>
          <w:tcW w:w="5329" w:type="dxa"/>
        </w:tcPr>
        <w:p w14:paraId="1000CC20" w14:textId="6B3EFBD2" w:rsidR="001205A1" w:rsidRPr="001205A1" w:rsidRDefault="00B95A1E" w:rsidP="00C66528">
          <w:pPr>
            <w:pStyle w:val="Piedepgina"/>
          </w:pPr>
          <w:r>
            <w:t>WORKSHOP 3</w:t>
          </w:r>
        </w:p>
      </w:tc>
      <w:tc>
        <w:tcPr>
          <w:tcW w:w="5329" w:type="dxa"/>
        </w:tcPr>
        <w:p w14:paraId="09A39F86" w14:textId="77777777" w:rsidR="001205A1" w:rsidRPr="001205A1" w:rsidRDefault="001205A1" w:rsidP="00A31A5B">
          <w:pPr>
            <w:pStyle w:val="Piedepgina"/>
          </w:pPr>
        </w:p>
      </w:tc>
    </w:tr>
  </w:tbl>
  <w:p w14:paraId="556BEDD6" w14:textId="77777777" w:rsidR="001205A1" w:rsidRDefault="001205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D672A5" w14:textId="77777777" w:rsidR="001A2570" w:rsidRDefault="001A2570" w:rsidP="001205A1">
      <w:r>
        <w:separator/>
      </w:r>
    </w:p>
  </w:footnote>
  <w:footnote w:type="continuationSeparator" w:id="0">
    <w:p w14:paraId="3FBE9ED8" w14:textId="77777777" w:rsidR="001A2570" w:rsidRDefault="001A2570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B8479E"/>
    <w:multiLevelType w:val="hybridMultilevel"/>
    <w:tmpl w:val="B6FC7A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A1E"/>
    <w:rsid w:val="0000352C"/>
    <w:rsid w:val="000C4ED1"/>
    <w:rsid w:val="001205A1"/>
    <w:rsid w:val="001A2570"/>
    <w:rsid w:val="002560A5"/>
    <w:rsid w:val="002877E8"/>
    <w:rsid w:val="002B0D15"/>
    <w:rsid w:val="002E7C4E"/>
    <w:rsid w:val="0031055C"/>
    <w:rsid w:val="00340D9A"/>
    <w:rsid w:val="00371EE1"/>
    <w:rsid w:val="003A55B3"/>
    <w:rsid w:val="003A798E"/>
    <w:rsid w:val="003F0D89"/>
    <w:rsid w:val="00425A99"/>
    <w:rsid w:val="00565EAA"/>
    <w:rsid w:val="005E6B25"/>
    <w:rsid w:val="005F4F46"/>
    <w:rsid w:val="0060634E"/>
    <w:rsid w:val="006C60E6"/>
    <w:rsid w:val="006C65EB"/>
    <w:rsid w:val="007B0740"/>
    <w:rsid w:val="007C1BAB"/>
    <w:rsid w:val="00A15CF7"/>
    <w:rsid w:val="00A24793"/>
    <w:rsid w:val="00A31A5B"/>
    <w:rsid w:val="00A81248"/>
    <w:rsid w:val="00A84125"/>
    <w:rsid w:val="00B95A1E"/>
    <w:rsid w:val="00C66528"/>
    <w:rsid w:val="00C66BFC"/>
    <w:rsid w:val="00C673F6"/>
    <w:rsid w:val="00C915F0"/>
    <w:rsid w:val="00EC4AA3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1C96E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paragraph" w:styleId="Prrafodelista">
    <w:name w:val="List Paragraph"/>
    <w:basedOn w:val="Normal"/>
    <w:uiPriority w:val="34"/>
    <w:semiHidden/>
    <w:qFormat/>
    <w:rsid w:val="00B95A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BLOO\AppData\Roaming\Microsoft\Template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Jazz.dotx</Template>
  <TotalTime>0</TotalTime>
  <Pages>9</Pages>
  <Words>86</Words>
  <Characters>475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2020-06-26T03:35:00Z</dcterms:created>
  <dcterms:modified xsi:type="dcterms:W3CDTF">2020-06-26T04:49:00Z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